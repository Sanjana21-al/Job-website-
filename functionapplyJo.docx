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bookmarkStart w:id="0" w:name="_GoBack"/>
      <w:bookmarkEnd w:id="0"/>
      <w:r>
        <w:t>function applyJob() {</w:t>
      </w:r>
    </w:p>
    <w:p>
      <w:r>
        <w:t xml:space="preserve">    alert("Application Submitted Successfully!");</w:t>
      </w:r>
    </w:p>
    <w:p>
      <w:r>
        <w:t>}</w:t>
      </w:r>
    </w:p>
    <w:p/>
    <w:p/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1</Pages>
  <Words>7</Words>
  <Characters>63</Characters>
  <Lines>4</Lines>
  <Paragraphs>3</Paragraphs>
  <CharactersWithSpaces>71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2026-04-21T03:24:10Z</dcterms:modified>
</cp:coreProperties>
</file>